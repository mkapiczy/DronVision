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7650FC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546DD4" w:rsidRDefault="008E69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8E6984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8E6984">
        <w:rPr>
          <w:b w:val="0"/>
          <w:bCs w:val="0"/>
          <w:smallCaps w:val="0"/>
          <w:sz w:val="20"/>
        </w:rPr>
        <w:fldChar w:fldCharType="separate"/>
      </w:r>
      <w:hyperlink w:anchor="_Toc446781996" w:history="1">
        <w:r w:rsidR="00546DD4" w:rsidRPr="00CA5396">
          <w:rPr>
            <w:rStyle w:val="Hipercze"/>
            <w:noProof/>
          </w:rPr>
          <w:t>1.</w:t>
        </w:r>
        <w:r w:rsidR="00546DD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46DD4" w:rsidRPr="00CA5396">
          <w:rPr>
            <w:rStyle w:val="Hipercze"/>
            <w:noProof/>
          </w:rPr>
          <w:t>Wstęp</w:t>
        </w:r>
        <w:r w:rsidR="00546DD4">
          <w:rPr>
            <w:noProof/>
            <w:webHidden/>
          </w:rPr>
          <w:tab/>
        </w:r>
        <w:r w:rsidR="00546DD4">
          <w:rPr>
            <w:noProof/>
            <w:webHidden/>
          </w:rPr>
          <w:fldChar w:fldCharType="begin"/>
        </w:r>
        <w:r w:rsidR="00546DD4">
          <w:rPr>
            <w:noProof/>
            <w:webHidden/>
          </w:rPr>
          <w:instrText xml:space="preserve"> PAGEREF _Toc446781996 \h </w:instrText>
        </w:r>
        <w:r w:rsidR="00546DD4">
          <w:rPr>
            <w:noProof/>
            <w:webHidden/>
          </w:rPr>
        </w:r>
        <w:r w:rsidR="00546DD4">
          <w:rPr>
            <w:noProof/>
            <w:webHidden/>
          </w:rPr>
          <w:fldChar w:fldCharType="separate"/>
        </w:r>
        <w:r w:rsidR="00546DD4">
          <w:rPr>
            <w:noProof/>
            <w:webHidden/>
          </w:rPr>
          <w:t>4</w:t>
        </w:r>
        <w:r w:rsidR="00546DD4"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1997" w:history="1">
        <w:r w:rsidRPr="00CA5396">
          <w:rPr>
            <w:rStyle w:val="Hipercze"/>
          </w:rPr>
          <w:t>1.1.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Wprowadzenie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_Toc446781997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1998" w:history="1">
        <w:r w:rsidRPr="00CA539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Dziedzina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1999" w:history="1">
        <w:r w:rsidRPr="00CA5396">
          <w:rPr>
            <w:rStyle w:val="Hipercze"/>
          </w:rPr>
          <w:t>2.1.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Najważniejsze pojęcia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_Toc446781999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00" w:history="1">
        <w:r w:rsidRPr="00CA5396">
          <w:rPr>
            <w:rStyle w:val="Hipercze"/>
          </w:rPr>
          <w:t>2.2.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Geodezyjne powierzchnie odniesienia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1" w:history="1">
        <w:r w:rsidRPr="00CA5396">
          <w:rPr>
            <w:rStyle w:val="Hipercze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Geoida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2" w:history="1">
        <w:r w:rsidRPr="00CA5396">
          <w:rPr>
            <w:rStyle w:val="Hipercze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Elipsoida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3" w:history="1">
        <w:r w:rsidRPr="00CA5396">
          <w:rPr>
            <w:rStyle w:val="Hipercze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Porównanie modeli WGS84 oraz EGM96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04" w:history="1">
        <w:r w:rsidRPr="00CA5396">
          <w:rPr>
            <w:rStyle w:val="Hipercze"/>
          </w:rPr>
          <w:t>2.3.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Numeryczny Model Terenu NMT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5" w:history="1">
        <w:r w:rsidRPr="00CA5396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Ogólnie o NMT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6" w:history="1">
        <w:r w:rsidRPr="00CA5396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Misja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07" w:history="1">
        <w:r w:rsidRPr="00CA5396">
          <w:rPr>
            <w:rStyle w:val="Hipercze"/>
          </w:rPr>
          <w:t>2.4.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System GPS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8" w:history="1">
        <w:r w:rsidRPr="00CA5396">
          <w:rPr>
            <w:rStyle w:val="Hipercze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Ogólny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09" w:history="1">
        <w:r w:rsidRPr="00CA5396">
          <w:rPr>
            <w:rStyle w:val="Hipercze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Zasada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0" w:history="1">
        <w:r w:rsidRPr="00CA5396">
          <w:rPr>
            <w:rStyle w:val="Hipercze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Dokładność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1" w:history="1">
        <w:r w:rsidRPr="00CA5396">
          <w:rPr>
            <w:rStyle w:val="Hipercze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Określanie wysokości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12" w:history="1">
        <w:r w:rsidRPr="00CA539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Technologie dostępne na rynku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13" w:history="1">
        <w:r w:rsidRPr="00CA5396">
          <w:rPr>
            <w:rStyle w:val="Hipercze"/>
          </w:rPr>
          <w:t>3.1.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Wybór rodzaju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4" w:history="1">
        <w:r w:rsidRPr="00CA5396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Aplikacja desktopowa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5" w:history="1">
        <w:r w:rsidRPr="00CA5396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6" w:history="1">
        <w:r w:rsidRPr="00CA5396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Aplikacja mobilna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7" w:history="1">
        <w:r w:rsidRPr="00CA5396">
          <w:rPr>
            <w:rStyle w:val="Hipercze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18" w:history="1">
        <w:r w:rsidRPr="00CA5396">
          <w:rPr>
            <w:rStyle w:val="Hipercze"/>
          </w:rPr>
          <w:t>3.2.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Wybór platformy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19" w:history="1">
        <w:r w:rsidRPr="00CA5396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0" w:history="1">
        <w:r w:rsidRPr="00CA5396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1" w:history="1">
        <w:r w:rsidRPr="00CA5396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Windows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2" w:history="1">
        <w:r w:rsidRPr="00CA5396">
          <w:rPr>
            <w:rStyle w:val="Hipercze"/>
            <w:noProof/>
          </w:rPr>
          <w:t>3.2.4.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23" w:history="1">
        <w:r w:rsidRPr="00CA5396">
          <w:rPr>
            <w:rStyle w:val="Hipercze"/>
          </w:rPr>
          <w:t>3.3.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Wybór narzędzia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4" w:history="1">
        <w:r w:rsidRPr="00CA5396">
          <w:rPr>
            <w:rStyle w:val="Hipercze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5" w:history="1">
        <w:r w:rsidRPr="00CA5396">
          <w:rPr>
            <w:rStyle w:val="Hipercze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NDK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6" w:history="1">
        <w:r w:rsidRPr="00CA5396">
          <w:rPr>
            <w:rStyle w:val="Hipercze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Xamarin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7" w:history="1">
        <w:r w:rsidRPr="00CA5396">
          <w:rPr>
            <w:rStyle w:val="Hipercze"/>
            <w:noProof/>
          </w:rPr>
          <w:t>3.3.4.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28" w:history="1">
        <w:r w:rsidRPr="00CA5396">
          <w:rPr>
            <w:rStyle w:val="Hipercze"/>
            <w:noProof/>
          </w:rPr>
          <w:t>3.3.5.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29" w:history="1">
        <w:r w:rsidRPr="00CA5396">
          <w:rPr>
            <w:rStyle w:val="Hipercze"/>
          </w:rPr>
          <w:t>3.4.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Wybór sposobu komunikacji między serwerem, a aplikacją kliencką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0" w:history="1">
        <w:r w:rsidRPr="00CA5396">
          <w:rPr>
            <w:rStyle w:val="Hipercze"/>
            <w:noProof/>
          </w:rPr>
          <w:t>3.4.1.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Model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1" w:history="1">
        <w:r w:rsidRPr="00CA5396">
          <w:rPr>
            <w:rStyle w:val="Hipercze"/>
            <w:noProof/>
          </w:rPr>
          <w:t>3.4.2.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2" w:history="1">
        <w:r w:rsidRPr="00CA5396">
          <w:rPr>
            <w:rStyle w:val="Hipercze"/>
            <w:noProof/>
          </w:rPr>
          <w:t>3.4.3.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3" w:history="1">
        <w:r w:rsidRPr="00CA5396">
          <w:rPr>
            <w:rStyle w:val="Hipercze"/>
            <w:noProof/>
          </w:rPr>
          <w:t>3.4.4.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34" w:history="1">
        <w:r w:rsidRPr="00CA5396">
          <w:rPr>
            <w:rStyle w:val="Hipercze"/>
          </w:rPr>
          <w:t>3.5.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Wybór formatu przesyłanych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5" w:history="1">
        <w:r w:rsidRPr="00CA5396">
          <w:rPr>
            <w:rStyle w:val="Hipercze"/>
            <w:noProof/>
          </w:rPr>
          <w:t>3.5.1.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6" w:history="1">
        <w:r w:rsidRPr="00CA5396">
          <w:rPr>
            <w:rStyle w:val="Hipercze"/>
            <w:noProof/>
          </w:rPr>
          <w:t>3.5.2.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37" w:history="1">
        <w:r w:rsidRPr="00CA5396">
          <w:rPr>
            <w:rStyle w:val="Hipercze"/>
            <w:noProof/>
          </w:rPr>
          <w:t>3.5.3.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38" w:history="1">
        <w:r w:rsidRPr="00CA5396">
          <w:rPr>
            <w:rStyle w:val="Hipercze"/>
          </w:rPr>
          <w:t>3.6.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Opis API OpenStreetMap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39" w:history="1">
        <w:r w:rsidRPr="00CA539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Analiza systemu informatycznego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40" w:history="1">
        <w:r w:rsidRPr="00CA5396">
          <w:rPr>
            <w:rStyle w:val="Hipercze"/>
          </w:rPr>
          <w:t>4.1.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Opis systemu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41" w:history="1">
        <w:r w:rsidRPr="00CA5396">
          <w:rPr>
            <w:rStyle w:val="Hipercze"/>
          </w:rPr>
          <w:t>4.2.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Identyfikacja aktorów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42" w:history="1">
        <w:r w:rsidRPr="00CA5396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Użytkownik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43" w:history="1">
        <w:r w:rsidRPr="00CA5396">
          <w:rPr>
            <w:rStyle w:val="Hipercze"/>
            <w:noProof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44" w:history="1">
        <w:r w:rsidRPr="00CA5396">
          <w:rPr>
            <w:rStyle w:val="Hipercze"/>
            <w:noProof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45" w:history="1">
        <w:r w:rsidRPr="00CA5396">
          <w:rPr>
            <w:rStyle w:val="Hipercze"/>
            <w:noProof/>
          </w:rPr>
          <w:t>4.2.4.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46" w:history="1">
        <w:r w:rsidRPr="00CA5396">
          <w:rPr>
            <w:rStyle w:val="Hipercze"/>
          </w:rPr>
          <w:t>4.3.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Przypadki użycia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47" w:history="1">
        <w:r w:rsidRPr="00CA5396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Przypadki użycia - 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48" w:history="1">
        <w:r w:rsidRPr="00CA5396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Przypadki użycia - 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49" w:history="1">
        <w:r w:rsidRPr="00CA5396">
          <w:rPr>
            <w:rStyle w:val="Hipercze"/>
            <w:noProof/>
          </w:rPr>
          <w:t>4.3.2.1.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2050" w:history="1">
        <w:r w:rsidRPr="00CA5396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Przypadki użycia - 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51" w:history="1">
        <w:r w:rsidRPr="00CA5396">
          <w:rPr>
            <w:rStyle w:val="Hipercze"/>
            <w:noProof/>
          </w:rPr>
          <w:t>4.3.3.1.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Załóż konto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52" w:history="1">
        <w:r w:rsidRPr="00CA5396">
          <w:rPr>
            <w:rStyle w:val="Hipercze"/>
            <w:noProof/>
          </w:rPr>
          <w:t>4.3.3.2.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Zaloguj się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53" w:history="1">
        <w:r w:rsidRPr="00CA5396">
          <w:rPr>
            <w:rStyle w:val="Hipercze"/>
            <w:noProof/>
          </w:rPr>
          <w:t>4.3.3.3.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54" w:history="1">
        <w:r w:rsidRPr="00CA5396">
          <w:rPr>
            <w:rStyle w:val="Hipercze"/>
            <w:noProof/>
          </w:rPr>
          <w:t>4.3.3.4.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Edytuj preferencje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55" w:history="1">
        <w:r w:rsidRPr="00CA5396">
          <w:rPr>
            <w:rStyle w:val="Hipercze"/>
            <w:noProof/>
          </w:rPr>
          <w:t>4.3.3.5.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2056" w:history="1">
        <w:r w:rsidRPr="00CA5396">
          <w:rPr>
            <w:rStyle w:val="Hipercze"/>
            <w:noProof/>
          </w:rPr>
          <w:t>4.3.3.6.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Przypadek użycia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57" w:history="1">
        <w:r w:rsidRPr="00CA539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Projekt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58" w:history="1">
        <w:r w:rsidRPr="00CA5396">
          <w:rPr>
            <w:rStyle w:val="Hipercze"/>
          </w:rPr>
          <w:t>5.1.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Diagram komponentów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59" w:history="1">
        <w:r w:rsidRPr="00CA5396">
          <w:rPr>
            <w:rStyle w:val="Hipercze"/>
          </w:rPr>
          <w:t>5.2.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Diagram klas części serwerowej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0" w:history="1">
        <w:r w:rsidRPr="00CA5396">
          <w:rPr>
            <w:rStyle w:val="Hipercze"/>
          </w:rPr>
          <w:t>5.3.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Diagram klas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1" w:history="1">
        <w:r w:rsidRPr="00CA5396">
          <w:rPr>
            <w:rStyle w:val="Hipercze"/>
          </w:rPr>
          <w:t>5.4.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Model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2" w:history="1">
        <w:r w:rsidRPr="00CA5396">
          <w:rPr>
            <w:rStyle w:val="Hipercze"/>
          </w:rPr>
          <w:t>5.5.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Diagramy aktywności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3" w:history="1">
        <w:r w:rsidRPr="00CA5396">
          <w:rPr>
            <w:rStyle w:val="Hipercze"/>
          </w:rPr>
          <w:t>5.6.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Diagramy sekwencji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4" w:history="1">
        <w:r w:rsidRPr="00CA5396">
          <w:rPr>
            <w:rStyle w:val="Hipercze"/>
          </w:rPr>
          <w:t>5.7.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Projekt interfejsu graficznego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65" w:history="1">
        <w:r w:rsidRPr="00CA5396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Algorytm obliczania obszaru przeszukanego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6" w:history="1">
        <w:r w:rsidRPr="00CA5396">
          <w:rPr>
            <w:rStyle w:val="Hipercze"/>
          </w:rPr>
          <w:t>6.1.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Założenia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2067" w:history="1">
        <w:r w:rsidRPr="00CA5396">
          <w:rPr>
            <w:rStyle w:val="Hipercze"/>
          </w:rPr>
          <w:t>6.2.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CA5396">
          <w:rPr>
            <w:rStyle w:val="Hipercze"/>
          </w:rPr>
          <w:t>Implementacja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_Toc446782067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68" w:history="1">
        <w:r w:rsidRPr="00CA5396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Prezentacja rozwiązania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69" w:history="1">
        <w:r w:rsidRPr="00CA5396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Podsumowanie i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46DD4" w:rsidRDefault="00546DD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2070" w:history="1">
        <w:r w:rsidRPr="00CA5396">
          <w:rPr>
            <w:rStyle w:val="Hipercze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CA539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57B61" w:rsidRDefault="008E6984" w:rsidP="007650FC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6781996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6781997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6781998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6781999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6782000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6782001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6782002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6782003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6782004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6782005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6782006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6782007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6782008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6782009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6782010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6782011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 współrzędne prostokątne X, Y, Z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6782012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 xml:space="preserve">Przed rozpoczęcie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6782013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6782014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6782015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6782016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6782017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6782018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6782019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611272">
        <w:t xml:space="preserve">System operacyjny, oparty na jądrze </w:t>
      </w:r>
      <w:proofErr w:type="spellStart"/>
      <w:r w:rsidR="00611272">
        <w:t>Linuks</w:t>
      </w:r>
      <w:proofErr w:type="spellEnd"/>
      <w:r w:rsidR="00611272">
        <w:t xml:space="preserve"> OS, tworzony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</w:t>
      </w:r>
      <w:r w:rsidR="00611272">
        <w:t>o</w:t>
      </w:r>
      <w:r w:rsidR="00611272">
        <w:t>pularniejszym mobilnym systemem, kontrolującym ponad 80% urządzeń na rynku. Zapewnia największą otwartość dla developerów oraz wiele narzędzi wspomagających rozwój aplikacji, co</w:t>
      </w:r>
      <w:r>
        <w:t xml:space="preserve"> w efekcie wpływa na szeroki wybór funkcji dostępnych dla użytkowników. Za główną wadę systemu można uznać najgorszą stabilność w porównaniu do konkurentów.</w:t>
      </w:r>
      <w:r w:rsidR="008E2D0B">
        <w:t xml:space="preserve"> W celu p</w:t>
      </w:r>
      <w:r w:rsidR="008E2D0B">
        <w:t>u</w:t>
      </w:r>
      <w:r w:rsidR="008E2D0B">
        <w:t>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6782020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6782021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6782022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6782023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6782024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6782025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6782026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6782027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6782028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6782029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6782030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6782031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6782032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>Jedna wiadomość może składać się z wielu ramek, z których każda ma strukturę taką, jak przedstawiono na Rys.7.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6782033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6782034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6782035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147.75pt" o:ole="">
            <v:imagedata r:id="rId15" o:title=""/>
          </v:shape>
          <o:OLEObject Type="Embed" ProgID="Word.Document.8" ShapeID="_x0000_i1025" DrawAspect="Content" ObjectID="_1520523844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6782036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6" type="#_x0000_t75" style="width:451.15pt;height:171.6pt" o:ole="">
            <v:imagedata r:id="rId17" o:title=""/>
          </v:shape>
          <o:OLEObject Type="Embed" ProgID="Word.Document.8" ShapeID="_x0000_i1026" DrawAspect="Content" ObjectID="_1520523845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6782037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6782038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 Planet.com,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 tworzące mapę pozwalają na dowolną implementację własnych usług. Dane te są aktualizowane co tydzień i możliwe do pobrania również w mniejszych paczkach dla ko</w:t>
      </w:r>
      <w:r w:rsidR="00823391">
        <w:t>n</w:t>
      </w:r>
      <w:r w:rsidR="00823391">
        <w:t>kretnych kontynentów, czy państw</w:t>
      </w:r>
      <w:r w:rsidR="00F66E54">
        <w:t>.</w:t>
      </w:r>
      <w:r w:rsidR="006042A7">
        <w:t xml:space="preserve">  [35]</w:t>
      </w:r>
    </w:p>
    <w:p w:rsidR="000B3477" w:rsidRDefault="008E4C05" w:rsidP="007650FC">
      <w:pPr>
        <w:spacing w:line="360" w:lineRule="auto"/>
      </w:pPr>
      <w:r>
        <w:lastRenderedPageBreak/>
        <w:tab/>
      </w:r>
      <w:r w:rsidR="000B3477">
        <w:t>Mapy</w:t>
      </w:r>
      <w:r>
        <w:t xml:space="preserve"> OpenStreetMap</w:t>
      </w:r>
      <w:r w:rsidR="00823391">
        <w:t xml:space="preserve">, podobnie jak mapy </w:t>
      </w:r>
      <w:proofErr w:type="spellStart"/>
      <w:r w:rsidR="00823391">
        <w:t>GoogleMaps</w:t>
      </w:r>
      <w:proofErr w:type="spellEnd"/>
      <w:r w:rsidR="000B3477">
        <w:t xml:space="preserve"> generowane są w procesie nazywanym renderingiem, który konwertuje dane wektorowe na dane typu rastrowego</w:t>
      </w:r>
      <w:r w:rsidR="00AE677E">
        <w:t xml:space="preserve">. Na dane </w:t>
      </w:r>
      <w:r w:rsidR="005D2A58">
        <w:t xml:space="preserve">te </w:t>
      </w:r>
      <w:r w:rsidR="00AE677E">
        <w:t xml:space="preserve">zostają </w:t>
      </w:r>
      <w:r w:rsidR="005D2A58">
        <w:t xml:space="preserve">następnie </w:t>
      </w:r>
      <w:r w:rsidR="00AE677E">
        <w:t>nałożone</w:t>
      </w:r>
      <w:r w:rsidR="00823391">
        <w:t xml:space="preserve"> </w:t>
      </w:r>
      <w:r w:rsidR="00AE677E">
        <w:t>dodatkowe style wizualne, a mapy zostają podzielone na "kafelki" i w tej formie udostępnione aplikacjom webowym i mobilnym</w:t>
      </w:r>
      <w:r w:rsidR="005D2A58">
        <w:t xml:space="preserve"> przez zewnętrznych usługodawców</w:t>
      </w:r>
      <w:r w:rsidR="00AE677E">
        <w:t xml:space="preserve">. Użytkownicy OSM mają również możliwość zaimplementowania własnego sposobu </w:t>
      </w:r>
      <w:proofErr w:type="spellStart"/>
      <w:r w:rsidR="00AE677E">
        <w:t>renderowania</w:t>
      </w:r>
      <w:proofErr w:type="spellEnd"/>
      <w:r w:rsidR="00AE677E">
        <w:t xml:space="preserve"> map</w:t>
      </w:r>
      <w:r w:rsidR="005D2A58">
        <w:t>, co znacznie rozszerza możliwości programistyczne w porówn</w:t>
      </w:r>
      <w:r w:rsidR="005D2A58">
        <w:t>a</w:t>
      </w:r>
      <w:r w:rsidR="005D2A58">
        <w:t xml:space="preserve">niu do </w:t>
      </w:r>
      <w:proofErr w:type="spellStart"/>
      <w:r w:rsidR="005D2A58">
        <w:t>GoogleMaps</w:t>
      </w:r>
      <w:proofErr w:type="spellEnd"/>
      <w:r w:rsidR="005D2A58">
        <w:t>.</w:t>
      </w:r>
      <w:r w:rsidR="006042A7">
        <w:t xml:space="preserve"> [35]</w:t>
      </w:r>
    </w:p>
    <w:p w:rsidR="00F66E54" w:rsidRDefault="005D2A58" w:rsidP="007650FC">
      <w:pPr>
        <w:spacing w:line="360" w:lineRule="auto"/>
      </w:pPr>
      <w:r>
        <w:tab/>
        <w:t>W przypadku tworzenia oprogramowania na platformę Android istnieje możliwość wykorzystania zewnętrznej bi</w:t>
      </w:r>
      <w:r w:rsidR="0037411A">
        <w:t xml:space="preserve">blioteki </w:t>
      </w:r>
      <w:proofErr w:type="spellStart"/>
      <w:r w:rsidR="0037411A">
        <w:t>Osmdroid</w:t>
      </w:r>
      <w:proofErr w:type="spellEnd"/>
      <w:r w:rsidR="0037411A">
        <w:t xml:space="preserve"> zapewniającej</w:t>
      </w:r>
      <w:r>
        <w:t xml:space="preserve"> wiele przydatnych funkcji takich jak rysowanie map</w:t>
      </w:r>
      <w:r w:rsidR="00F66E54">
        <w:t>,</w:t>
      </w:r>
      <w:r>
        <w:t xml:space="preserve"> ich edycja, rysowanie śladów, </w:t>
      </w:r>
      <w:r w:rsidR="0037411A">
        <w:t>znaczników i wiele</w:t>
      </w:r>
      <w:r>
        <w:t xml:space="preserve"> innych.</w:t>
      </w:r>
    </w:p>
    <w:p w:rsidR="00CF36F6" w:rsidRDefault="00CF36F6" w:rsidP="007650FC">
      <w:pPr>
        <w:spacing w:line="360" w:lineRule="auto"/>
      </w:pPr>
    </w:p>
    <w:p w:rsidR="00F20593" w:rsidRPr="004D3CA5" w:rsidRDefault="00F20593" w:rsidP="007650FC">
      <w:pPr>
        <w:spacing w:line="360" w:lineRule="auto"/>
      </w:pPr>
    </w:p>
    <w:p w:rsidR="00CF36F6" w:rsidRPr="004D3CA5" w:rsidRDefault="00CF36F6" w:rsidP="007650FC">
      <w:pPr>
        <w:spacing w:line="360" w:lineRule="auto"/>
      </w:pPr>
      <w:r w:rsidRPr="004D3CA5">
        <w:tab/>
      </w:r>
      <w:r w:rsidR="00F20593" w:rsidRPr="004D3CA5">
        <w:t>Na tym zostaną na ten moment zakończone rozważania związane z technologiami w</w:t>
      </w:r>
      <w:r w:rsidR="00F20593" w:rsidRPr="004D3CA5">
        <w:t>y</w:t>
      </w:r>
      <w:r w:rsidR="00F20593" w:rsidRPr="004D3CA5">
        <w:t xml:space="preserve">korzystanymi przy tworzeniu systemu. </w:t>
      </w:r>
      <w:r w:rsidRPr="004D3CA5">
        <w:t>Oczywiście nie są to wszystkie aspekty technologic</w:t>
      </w:r>
      <w:r w:rsidRPr="004D3CA5">
        <w:t>z</w:t>
      </w:r>
      <w:r w:rsidRPr="004D3CA5">
        <w:t xml:space="preserve">ne </w:t>
      </w:r>
      <w:r w:rsidR="00233DC5" w:rsidRPr="004D3CA5">
        <w:t>związane z</w:t>
      </w:r>
      <w:r w:rsidRPr="004D3CA5">
        <w:t xml:space="preserve"> </w:t>
      </w:r>
      <w:r w:rsidR="00233DC5" w:rsidRPr="004D3CA5">
        <w:t xml:space="preserve">projektowanym </w:t>
      </w:r>
      <w:r w:rsidRPr="004D3CA5">
        <w:t>syste</w:t>
      </w:r>
      <w:r w:rsidR="00233DC5" w:rsidRPr="004D3CA5">
        <w:t>mem</w:t>
      </w:r>
      <w:r w:rsidRPr="004D3CA5">
        <w:t>. W rzeczywistości należałoby dokonać analizy ro</w:t>
      </w:r>
      <w:r w:rsidRPr="004D3CA5">
        <w:t>z</w:t>
      </w:r>
      <w:r w:rsidRPr="004D3CA5">
        <w:t>wiązań dla wszystkich komponentów systemu np. sposobu realizacji części serwerowej, sp</w:t>
      </w:r>
      <w:r w:rsidRPr="004D3CA5">
        <w:t>o</w:t>
      </w:r>
      <w:r w:rsidRPr="004D3CA5">
        <w:t>sobu przechowywania danych trwałych, czy wyboru silnika bazodanowego. Jednak nie jest to praca o tematyce stricte informatycznej, a prezentowany system jest jedynie jej częścią dlat</w:t>
      </w:r>
      <w:r w:rsidRPr="004D3CA5">
        <w:t>e</w:t>
      </w:r>
      <w:r w:rsidRPr="004D3CA5">
        <w:t>go w powyższym rozdziale ograniczono się do kwestii uznanych za najważniejsze z punktu widzenia</w:t>
      </w:r>
      <w:r w:rsidR="00F20593" w:rsidRPr="004D3CA5">
        <w:t xml:space="preserve"> integracji z API OpenStreetMap oraz wizualizacji obszaru przeszukanego.</w:t>
      </w:r>
      <w:r w:rsidR="00453F96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6782039"/>
      <w:r>
        <w:lastRenderedPageBreak/>
        <w:t xml:space="preserve">Analiza </w:t>
      </w:r>
      <w:r w:rsidR="00CF36F6">
        <w:t>systemu informatycznego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7650FC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</w:t>
      </w:r>
      <w:r w:rsidRPr="00B602EE">
        <w:t>a</w:t>
      </w:r>
      <w:r w:rsidRPr="00B602EE">
        <w:t>mowania:</w:t>
      </w:r>
      <w:r w:rsidR="007337C2">
        <w:t xml:space="preserve"> [36]</w:t>
      </w:r>
    </w:p>
    <w:p w:rsidR="004531E4" w:rsidRPr="00B602EE" w:rsidRDefault="004531E4" w:rsidP="007650FC">
      <w:pPr>
        <w:spacing w:line="360" w:lineRule="auto"/>
      </w:pP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7650FC">
      <w:pPr>
        <w:spacing w:line="360" w:lineRule="auto"/>
        <w:rPr>
          <w:rFonts w:eastAsia="Calibri"/>
        </w:rPr>
      </w:pPr>
    </w:p>
    <w:p w:rsidR="00B5209B" w:rsidRPr="00B602EE" w:rsidRDefault="00B602EE" w:rsidP="007650FC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na głównych funkcjach systemu.</w:t>
      </w:r>
    </w:p>
    <w:p w:rsidR="009238A7" w:rsidRDefault="009238A7" w:rsidP="007650FC">
      <w:pPr>
        <w:spacing w:line="360" w:lineRule="auto"/>
      </w:pPr>
    </w:p>
    <w:p w:rsidR="00E57E16" w:rsidRDefault="009238A7" w:rsidP="007650FC">
      <w:pPr>
        <w:pStyle w:val="Nagwek2"/>
        <w:spacing w:line="360" w:lineRule="auto"/>
      </w:pPr>
      <w:bookmarkStart w:id="50" w:name="_Toc446782040"/>
      <w:r>
        <w:t>Opis systemu</w:t>
      </w:r>
      <w:bookmarkEnd w:id="50"/>
    </w:p>
    <w:p w:rsidR="007337C2" w:rsidRDefault="007337C2" w:rsidP="007650FC">
      <w:pPr>
        <w:spacing w:line="360" w:lineRule="auto"/>
      </w:pPr>
      <w:r>
        <w:tab/>
      </w:r>
    </w:p>
    <w:p w:rsidR="00B602EE" w:rsidRDefault="00B602EE" w:rsidP="007650FC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</w:t>
      </w:r>
      <w:r>
        <w:t>a</w:t>
      </w:r>
      <w:r>
        <w:t>ru przeszukanego przez bezzało</w:t>
      </w:r>
      <w:r w:rsidR="007337C2">
        <w:t xml:space="preserve">gowe statki latające. </w:t>
      </w:r>
    </w:p>
    <w:p w:rsidR="00170713" w:rsidRDefault="007337C2" w:rsidP="007650FC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7650FC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</w:t>
      </w:r>
      <w:r w:rsidR="00170713">
        <w:t>s</w:t>
      </w:r>
      <w:r w:rsidR="00170713">
        <w:t>tem ma zape</w:t>
      </w:r>
      <w:r w:rsidR="00170713">
        <w:t>w</w:t>
      </w:r>
      <w:r w:rsidR="00170713">
        <w:t xml:space="preserve">niać możliwość przeprowadzenia symulacji, demonstrującej działanie aplikacji, 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>niami użytkowników do wizualizacji ko</w:t>
      </w:r>
      <w:r>
        <w:t>n</w:t>
      </w:r>
      <w:r>
        <w:t xml:space="preserve">kretnych </w:t>
      </w:r>
      <w:r w:rsidR="00170713">
        <w:t>dronów</w:t>
      </w:r>
      <w:r>
        <w:t xml:space="preserve">. </w:t>
      </w:r>
    </w:p>
    <w:p w:rsidR="004C7A33" w:rsidRDefault="004C7A33" w:rsidP="007650FC">
      <w:pPr>
        <w:spacing w:line="360" w:lineRule="auto"/>
        <w:ind w:firstLine="709"/>
      </w:pPr>
    </w:p>
    <w:p w:rsidR="004C7A33" w:rsidRDefault="00E57E16" w:rsidP="007650FC">
      <w:pPr>
        <w:pStyle w:val="Nagwek2"/>
        <w:spacing w:line="360" w:lineRule="auto"/>
      </w:pPr>
      <w:bookmarkStart w:id="51" w:name="_Toc446782041"/>
      <w:r>
        <w:t>Identyfikacja aktorów</w:t>
      </w:r>
      <w:bookmarkEnd w:id="51"/>
    </w:p>
    <w:p w:rsidR="004C7A33" w:rsidRPr="004C7A33" w:rsidRDefault="004C7A33" w:rsidP="007650FC">
      <w:pPr>
        <w:spacing w:line="360" w:lineRule="auto"/>
      </w:pPr>
    </w:p>
    <w:p w:rsidR="004C7A33" w:rsidRDefault="00170713" w:rsidP="007650FC">
      <w:pPr>
        <w:spacing w:line="360" w:lineRule="auto"/>
      </w:pPr>
      <w:r>
        <w:tab/>
        <w:t>Rozumiejąc główne zadania, jakie ma realizować system można przejść do identyfik</w:t>
      </w:r>
      <w:r>
        <w:t>a</w:t>
      </w:r>
      <w:r>
        <w:t>cji aktoró</w:t>
      </w:r>
      <w:r w:rsidRPr="00170713">
        <w:t>w, czyli wszystkich zewnętrznych bytów (użytkowników lub zewnętrznych syst</w:t>
      </w:r>
      <w:r w:rsidRPr="00170713">
        <w:t>e</w:t>
      </w:r>
      <w:r w:rsidRPr="00170713">
        <w:t>mów), z którymi projektowany system wchodzi w interakcję</w:t>
      </w:r>
      <w:r w:rsidR="008067AB">
        <w:t>. Rozpoz</w:t>
      </w:r>
      <w:r w:rsidR="007650FC">
        <w:t>n</w:t>
      </w:r>
      <w:r w:rsidR="008067AB">
        <w:t xml:space="preserve">ani dla analizowanego systemu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7650FC">
      <w:pPr>
        <w:spacing w:line="360" w:lineRule="auto"/>
      </w:pPr>
      <w:r>
        <w:tab/>
        <w:t xml:space="preserve"> </w:t>
      </w:r>
    </w:p>
    <w:p w:rsidR="004C7A33" w:rsidRDefault="004C7A33" w:rsidP="007650FC">
      <w:pPr>
        <w:spacing w:line="360" w:lineRule="auto"/>
      </w:pPr>
    </w:p>
    <w:p w:rsidR="008067AB" w:rsidRDefault="004C7A33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7650FC">
      <w:pPr>
        <w:spacing w:line="360" w:lineRule="auto"/>
        <w:jc w:val="center"/>
      </w:pPr>
    </w:p>
    <w:p w:rsidR="007650FC" w:rsidRDefault="007650FC" w:rsidP="007650FC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7650FC">
      <w:pPr>
        <w:pStyle w:val="Nagwek3"/>
        <w:spacing w:line="360" w:lineRule="auto"/>
      </w:pPr>
      <w:bookmarkStart w:id="52" w:name="_Toc446782042"/>
      <w:r>
        <w:lastRenderedPageBreak/>
        <w:t>Użytkownik systemu</w:t>
      </w:r>
      <w:bookmarkEnd w:id="52"/>
    </w:p>
    <w:p w:rsidR="004C7A33" w:rsidRDefault="004C7A33" w:rsidP="007650FC">
      <w:pPr>
        <w:spacing w:line="360" w:lineRule="auto"/>
      </w:pPr>
    </w:p>
    <w:p w:rsidR="004C7A33" w:rsidRDefault="004C7A33" w:rsidP="007650FC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7650FC">
      <w:pPr>
        <w:spacing w:line="360" w:lineRule="auto"/>
      </w:pPr>
    </w:p>
    <w:p w:rsidR="004C7A33" w:rsidRDefault="004C7A33" w:rsidP="007650FC">
      <w:pPr>
        <w:pStyle w:val="Nagwek3"/>
        <w:spacing w:line="360" w:lineRule="auto"/>
      </w:pPr>
      <w:bookmarkStart w:id="53" w:name="_Toc446782043"/>
      <w:r>
        <w:t>Administrator systemu</w:t>
      </w:r>
      <w:bookmarkEnd w:id="53"/>
    </w:p>
    <w:p w:rsidR="004C7A33" w:rsidRDefault="004C7A33" w:rsidP="007650FC">
      <w:pPr>
        <w:spacing w:line="360" w:lineRule="auto"/>
      </w:pPr>
    </w:p>
    <w:p w:rsidR="008067AB" w:rsidRDefault="004C7A33" w:rsidP="007650FC">
      <w:pPr>
        <w:spacing w:line="360" w:lineRule="auto"/>
      </w:pPr>
      <w:r>
        <w:tab/>
        <w:t xml:space="preserve">Administratorem jest osoba mająca specjalne uprawnienia względem </w:t>
      </w:r>
      <w:r w:rsidR="006F3E2F">
        <w:t xml:space="preserve">funkcji </w:t>
      </w:r>
      <w:r>
        <w:t xml:space="preserve">systemu. Administrator ma możliwość zarządzania użytkownikami systemu, </w:t>
      </w:r>
      <w:r w:rsidR="00B5209B">
        <w:t>zarządzania pojazdami w systemie</w:t>
      </w:r>
      <w:r>
        <w:t xml:space="preserve">, </w:t>
      </w:r>
      <w:r w:rsidR="008067AB">
        <w:t>nadawania użytkownikom uprawnień do korzystania z aplikacji względem konkre</w:t>
      </w:r>
      <w:r w:rsidR="008067AB">
        <w:t>t</w:t>
      </w:r>
      <w:r w:rsidR="008067AB">
        <w:t xml:space="preserve">nych dronów oraz </w:t>
      </w:r>
      <w:r w:rsidR="00B5209B">
        <w:t>zarządzania symulacjami.</w:t>
      </w:r>
    </w:p>
    <w:p w:rsidR="006F3E2F" w:rsidRDefault="006F3E2F" w:rsidP="007650FC">
      <w:pPr>
        <w:spacing w:line="360" w:lineRule="auto"/>
      </w:pPr>
    </w:p>
    <w:p w:rsidR="008067AB" w:rsidRDefault="008067AB" w:rsidP="007650FC">
      <w:pPr>
        <w:pStyle w:val="Nagwek3"/>
        <w:spacing w:line="360" w:lineRule="auto"/>
      </w:pPr>
      <w:bookmarkStart w:id="54" w:name="_Toc446782044"/>
      <w:r>
        <w:t>Użytkownik aplikacji wizualizującej</w:t>
      </w:r>
      <w:bookmarkEnd w:id="54"/>
    </w:p>
    <w:p w:rsidR="008067AB" w:rsidRDefault="008067AB" w:rsidP="007650FC">
      <w:pPr>
        <w:spacing w:line="360" w:lineRule="auto"/>
      </w:pPr>
    </w:p>
    <w:p w:rsidR="008067AB" w:rsidRDefault="008067AB" w:rsidP="007650FC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7650FC">
      <w:pPr>
        <w:spacing w:line="360" w:lineRule="auto"/>
      </w:pPr>
    </w:p>
    <w:p w:rsidR="005A7D0D" w:rsidRDefault="005A7D0D" w:rsidP="005A7D0D">
      <w:pPr>
        <w:pStyle w:val="Nagwek3"/>
      </w:pPr>
      <w:bookmarkStart w:id="55" w:name="_Toc446782045"/>
      <w:r>
        <w:t>Dron</w:t>
      </w:r>
      <w:bookmarkEnd w:id="55"/>
    </w:p>
    <w:p w:rsidR="005A7D0D" w:rsidRDefault="005A7D0D" w:rsidP="005A7D0D"/>
    <w:p w:rsidR="005A7D0D" w:rsidRPr="005A7D0D" w:rsidRDefault="005A7D0D" w:rsidP="005A7D0D"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7650FC">
      <w:pPr>
        <w:spacing w:line="360" w:lineRule="auto"/>
      </w:pPr>
    </w:p>
    <w:p w:rsidR="005128D9" w:rsidRDefault="00E57E16" w:rsidP="005128D9">
      <w:pPr>
        <w:pStyle w:val="Nagwek2"/>
        <w:spacing w:line="360" w:lineRule="auto"/>
      </w:pPr>
      <w:bookmarkStart w:id="56" w:name="_Toc446782046"/>
      <w:r>
        <w:t>Przypadki użycia</w:t>
      </w:r>
      <w:bookmarkEnd w:id="56"/>
    </w:p>
    <w:p w:rsidR="006F3E2F" w:rsidRDefault="006F3E2F" w:rsidP="006F3E2F"/>
    <w:p w:rsidR="00D6662B" w:rsidRDefault="006F3E2F" w:rsidP="005128D9">
      <w:r>
        <w:tab/>
      </w:r>
      <w:r w:rsidR="00D6662B">
        <w:t>Gdy</w:t>
      </w:r>
      <w:r>
        <w:t xml:space="preserve"> znane są główne funkcje systemu oraz wiadomo kto będzie z niego korzystał można przystąpić do </w:t>
      </w:r>
      <w:r w:rsidR="00D6662B">
        <w:t>określenia</w:t>
      </w:r>
      <w:r>
        <w:t xml:space="preserve"> wymagań funkcjonalnych. </w:t>
      </w:r>
      <w:r w:rsidR="00D6662B">
        <w:t>Jednym ze sposobów na dokon</w:t>
      </w:r>
      <w:r w:rsidR="00D6662B">
        <w:t>a</w:t>
      </w:r>
      <w:r w:rsidR="00D6662B">
        <w:t>nie tego jest opracowanie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przedstawiających interakcję mi</w:t>
      </w:r>
      <w:r w:rsidR="00D6662B">
        <w:t>ę</w:t>
      </w:r>
      <w:r w:rsidR="00D6662B">
        <w:t>dzy użytkownikiem systemu, który inicjuje jakąś akcję oraz samym systemem jako sekwencję prostych kroków. 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D6662B" w:rsidP="005128D9"/>
    <w:p w:rsidR="00D6662B" w:rsidRDefault="00D6662B" w:rsidP="005128D9"/>
    <w:p w:rsidR="00D6662B" w:rsidRDefault="00D6662B" w:rsidP="005128D9"/>
    <w:p w:rsidR="00D6662B" w:rsidRPr="005128D9" w:rsidRDefault="00D6662B" w:rsidP="005128D9"/>
    <w:p w:rsidR="007650FC" w:rsidRDefault="005128D9" w:rsidP="005128D9">
      <w:pPr>
        <w:pStyle w:val="Nagwek3"/>
      </w:pPr>
      <w:bookmarkStart w:id="57" w:name="_Toc446782047"/>
      <w:r>
        <w:lastRenderedPageBreak/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363833" cy="7471817"/>
            <wp:effectExtent l="19050" t="0" r="8267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64" cy="747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6782048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3199137" cy="2538919"/>
            <wp:effectExtent l="19050" t="0" r="1263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93" cy="253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E23304" w:rsidP="003E5FF5">
      <w:pPr>
        <w:pStyle w:val="Nagwek4"/>
      </w:pPr>
      <w:bookmarkStart w:id="59" w:name="_Toc446782049"/>
      <w:r>
        <w:t>Przypadek użycia - zmień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6782050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894A15" w:rsidP="003D51B6">
      <w:pPr>
        <w:pStyle w:val="Nagwek4"/>
      </w:pPr>
      <w:bookmarkStart w:id="61" w:name="_Toc446782051"/>
      <w:r>
        <w:lastRenderedPageBreak/>
        <w:t>Przypadek użycia 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</w:t>
            </w:r>
          </w:p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1. Użytkownik aplikacji wizualizującej aktywuje funkcję "Zarejestruj się w systemie" w swoim panelu aplikacji.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 xml:space="preserve">  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3. Użytkownik wypełnia formularz uz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pełniając wszystkie wymagane dane i wysyła wypełniony formularz do syst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mu.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6. Administrator systemu analizuje i</w:t>
            </w:r>
            <w:r w:rsidRPr="000A18D5">
              <w:rPr>
                <w:sz w:val="20"/>
                <w:szCs w:val="20"/>
              </w:rPr>
              <w:t>n</w:t>
            </w:r>
            <w:r w:rsidRPr="000A18D5">
              <w:rPr>
                <w:sz w:val="20"/>
                <w:szCs w:val="20"/>
              </w:rPr>
              <w:t>formacje zawarte w formularzy po czym zatwierdza lub odrzuca wniosek.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2. System wyświetla w odp</w:t>
            </w:r>
            <w:r w:rsidRPr="000A18D5">
              <w:rPr>
                <w:sz w:val="20"/>
                <w:szCs w:val="20"/>
              </w:rPr>
              <w:t>o</w:t>
            </w:r>
            <w:r w:rsidRPr="000A18D5">
              <w:rPr>
                <w:sz w:val="20"/>
                <w:szCs w:val="20"/>
              </w:rPr>
              <w:t>wiedzi stosowny formularz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4.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kowniku o przyjęciu zgłosz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nia rejestracji i informuje, że konto oczekuje na zatwie</w:t>
            </w:r>
            <w:r w:rsidRPr="000A18D5">
              <w:rPr>
                <w:sz w:val="20"/>
                <w:szCs w:val="20"/>
              </w:rPr>
              <w:t>r</w:t>
            </w:r>
            <w:r w:rsidRPr="000A18D5">
              <w:rPr>
                <w:sz w:val="20"/>
                <w:szCs w:val="20"/>
              </w:rPr>
              <w:t>dzenie przez administratora.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5. System informuje admin</w:t>
            </w:r>
            <w:r w:rsidRPr="000A18D5">
              <w:rPr>
                <w:sz w:val="20"/>
                <w:szCs w:val="20"/>
              </w:rPr>
              <w:t>i</w:t>
            </w:r>
            <w:r w:rsidRPr="000A18D5">
              <w:rPr>
                <w:sz w:val="20"/>
                <w:szCs w:val="20"/>
              </w:rPr>
              <w:t>stratora o nowym wniosku rejestracyjnym.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9A125B" w:rsidRDefault="009A125B" w:rsidP="009A125B">
            <w:pPr>
              <w:rPr>
                <w:sz w:val="20"/>
                <w:szCs w:val="20"/>
              </w:rPr>
            </w:pPr>
          </w:p>
          <w:p w:rsidR="009A125B" w:rsidRDefault="009A125B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7.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kownika aplikacji wizualiz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jącej mailowo o powodzeniu lub niepowodzeniu rejestracji.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Administrator systemu jest zalogowany do aplikacji administracyjnej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potwierdzenie r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jestracji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lub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informację o ni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powodzeniu rejestracji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jc w:val="center"/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-</w:t>
            </w:r>
          </w:p>
        </w:tc>
      </w:tr>
    </w:tbl>
    <w:p w:rsidR="000A18D5" w:rsidRPr="000A18D5" w:rsidRDefault="000A18D5" w:rsidP="000A18D5"/>
    <w:p w:rsidR="00894A15" w:rsidRDefault="00894A15" w:rsidP="00894A15"/>
    <w:p w:rsidR="00894A15" w:rsidRDefault="00894A15" w:rsidP="00894A15">
      <w:pPr>
        <w:pStyle w:val="Nagwek4"/>
      </w:pPr>
      <w:bookmarkStart w:id="62" w:name="_Toc446782052"/>
      <w:r>
        <w:lastRenderedPageBreak/>
        <w:t>Przypadek użycia 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894A15" w:rsidP="00894A15">
      <w:pPr>
        <w:pStyle w:val="Nagwek4"/>
      </w:pPr>
      <w:bookmarkStart w:id="63" w:name="_Toc446782053"/>
      <w:r>
        <w:lastRenderedPageBreak/>
        <w:t>Przypadek użycia 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894A15" w:rsidP="00894A15">
      <w:pPr>
        <w:pStyle w:val="Nagwek4"/>
      </w:pPr>
      <w:bookmarkStart w:id="64" w:name="_Toc446782054"/>
      <w:r>
        <w:lastRenderedPageBreak/>
        <w:t>Przypadek użycia 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894A15" w:rsidP="00894A15">
      <w:pPr>
        <w:pStyle w:val="Nagwek4"/>
      </w:pPr>
      <w:bookmarkStart w:id="65" w:name="_Toc446782055"/>
      <w:r>
        <w:lastRenderedPageBreak/>
        <w:t>Przypadek użycia 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D6662B">
      <w:pPr>
        <w:pStyle w:val="Nagwek4"/>
      </w:pPr>
      <w:bookmarkStart w:id="66" w:name="_Toc446782056"/>
      <w:r>
        <w:lastRenderedPageBreak/>
        <w:t>Przypadek użycia 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6782057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412078" w:rsidRDefault="00412078" w:rsidP="007650FC">
      <w:pPr>
        <w:spacing w:line="360" w:lineRule="auto"/>
      </w:pPr>
      <w:r>
        <w:tab/>
      </w:r>
      <w:r w:rsidR="00D10EA6">
        <w:t>Kolejną fazą po analizie jest f</w:t>
      </w:r>
      <w:r>
        <w:t>aza  projektowania systemu</w:t>
      </w:r>
      <w:r w:rsidR="00D10EA6">
        <w:t>, która</w:t>
      </w:r>
      <w:r>
        <w:t xml:space="preserve"> polega na przekszta</w:t>
      </w:r>
      <w:r>
        <w:t>ł</w:t>
      </w:r>
      <w:r>
        <w:t>ceniu modelu analitycznego, czyli opisu systemu z punktu widzenia aktorów, zrozumiałego dla klienta</w:t>
      </w:r>
      <w:r w:rsidR="00D10EA6">
        <w:t>,</w:t>
      </w:r>
      <w:r>
        <w:t xml:space="preserve"> w model zawierający informację o wewnętrznej strukturze systemu, jego konfig</w:t>
      </w:r>
      <w:r>
        <w:t>u</w:t>
      </w:r>
      <w:r>
        <w:t>racji sprzętow</w:t>
      </w:r>
      <w:r w:rsidR="00D10EA6">
        <w:t>ej oraz sposobach jego realizacji. W efekcie w trakcie tego etapu powstają: m</w:t>
      </w:r>
      <w:r w:rsidR="00D10EA6">
        <w:t>o</w:t>
      </w:r>
      <w:r w:rsidR="00D10EA6">
        <w:t>dele struktury, opisujące statyczną budowę systemu oraz modele zachowania, opisujące aspekty dynamiczne systemu. W tym rozdziale zostaną przedstawione kolejno: diagram ko</w:t>
      </w:r>
      <w:r w:rsidR="00D10EA6">
        <w:t>m</w:t>
      </w:r>
      <w:r w:rsidR="00D10EA6">
        <w:t>ponentów, diagramy klas części serwerowej oraz aplikacji klienckiej, model danych, diagr</w:t>
      </w:r>
      <w:r w:rsidR="00D10EA6">
        <w:t>a</w:t>
      </w:r>
      <w:r w:rsidR="00D10EA6">
        <w:t>my aktywności, di</w:t>
      </w:r>
      <w:r w:rsidR="00D10EA6">
        <w:t>a</w:t>
      </w:r>
      <w:r w:rsidR="00D10EA6">
        <w:t>gramy sekwencji oraz projekt interfejsu graficznego aplikacji klienckiej.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6782058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410D8B"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</w:t>
      </w:r>
      <w:r w:rsidR="00412078">
        <w:t>m</w:t>
      </w:r>
      <w:r w:rsidR="00412078">
        <w:t>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9450" cy="4682258"/>
            <wp:effectExtent l="19050" t="0" r="0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8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Pr="00D27156" w:rsidRDefault="00481FB8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9" w:name="_Toc446782059"/>
      <w:r>
        <w:lastRenderedPageBreak/>
        <w:t>Diagram klas części serwerowej</w:t>
      </w:r>
      <w:bookmarkEnd w:id="69"/>
    </w:p>
    <w:p w:rsidR="00E57E16" w:rsidRDefault="00E57E16" w:rsidP="007650FC">
      <w:pPr>
        <w:spacing w:line="360" w:lineRule="auto"/>
      </w:pPr>
    </w:p>
    <w:p w:rsidR="00481FB8" w:rsidRDefault="00481FB8" w:rsidP="007650FC">
      <w:pPr>
        <w:spacing w:line="360" w:lineRule="auto"/>
      </w:pPr>
      <w:r>
        <w:t>W załączniku.</w:t>
      </w:r>
    </w:p>
    <w:p w:rsidR="00481FB8" w:rsidRDefault="00481FB8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0" w:name="_Toc446782060"/>
      <w:r>
        <w:t>Diagram klas aplikacji klienckiej</w:t>
      </w:r>
      <w:bookmarkEnd w:id="70"/>
    </w:p>
    <w:p w:rsidR="00481FB8" w:rsidRDefault="00481FB8" w:rsidP="00481FB8"/>
    <w:p w:rsidR="00481FB8" w:rsidRPr="00481FB8" w:rsidRDefault="00481FB8" w:rsidP="00481FB8">
      <w:r>
        <w:t>W załączniku</w:t>
      </w:r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1" w:name="_Toc446782061"/>
      <w:r>
        <w:t>Model danych</w:t>
      </w:r>
      <w:bookmarkEnd w:id="71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2" w:name="_Toc446782062"/>
      <w:r>
        <w:t>Diagramy aktywności</w:t>
      </w:r>
      <w:bookmarkEnd w:id="72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3" w:name="_Toc446782063"/>
      <w:r>
        <w:t>Diagramy sekwencji</w:t>
      </w:r>
      <w:bookmarkEnd w:id="73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4" w:name="_Toc446782064"/>
      <w:r>
        <w:t>Projekt interfejsu graficznego</w:t>
      </w:r>
      <w:bookmarkEnd w:id="74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5" w:name="_Toc446782065"/>
      <w:r>
        <w:lastRenderedPageBreak/>
        <w:t>Algorytm obliczania obszaru przeszukanego</w:t>
      </w:r>
      <w:bookmarkEnd w:id="75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76" w:name="_Toc446782066"/>
      <w:r>
        <w:t>Założenia</w:t>
      </w:r>
      <w:bookmarkEnd w:id="76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77" w:name="_Toc446782067"/>
      <w:r>
        <w:t>Implementacja</w:t>
      </w:r>
      <w:bookmarkEnd w:id="77"/>
    </w:p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Pr="00314377" w:rsidRDefault="00314377" w:rsidP="00314377"/>
    <w:p w:rsidR="00005E1B" w:rsidRPr="00005E1B" w:rsidRDefault="00005E1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8" w:name="_Toc446782068"/>
      <w:r>
        <w:lastRenderedPageBreak/>
        <w:t>Prezentacja rozwiązania</w:t>
      </w:r>
      <w:bookmarkEnd w:id="78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79" w:name="_Toc446782069"/>
      <w:r>
        <w:lastRenderedPageBreak/>
        <w:t>Podsumowanie i wnioski</w:t>
      </w:r>
      <w:bookmarkEnd w:id="79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80" w:name="_Toc446782070"/>
      <w:r>
        <w:lastRenderedPageBreak/>
        <w:t>Bibliografia</w:t>
      </w:r>
      <w:bookmarkEnd w:id="80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Pr="006042A7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sdt>
      <w:sdtPr>
        <w:rPr>
          <w:b/>
          <w:bCs/>
          <w:kern w:val="32"/>
          <w:sz w:val="32"/>
          <w:szCs w:val="32"/>
        </w:rPr>
        <w:id w:val="977255018"/>
        <w:docPartObj>
          <w:docPartGallery w:val="Bibliographies"/>
          <w:docPartUnique/>
        </w:docPartObj>
      </w:sdtPr>
      <w:sdtEndPr>
        <w:rPr>
          <w:b w:val="0"/>
          <w:bCs w:val="0"/>
          <w:kern w:val="0"/>
          <w:sz w:val="24"/>
          <w:szCs w:val="24"/>
        </w:rPr>
      </w:sdtEndPr>
      <w:sdtContent>
        <w:sdt>
          <w:sdtPr>
            <w:id w:val="977255017"/>
            <w:showingPlcHdr/>
            <w:bibliography/>
          </w:sdtPr>
          <w:sdtContent>
            <w:p w:rsidR="00936B4D" w:rsidRDefault="009F0624" w:rsidP="007650FC">
              <w:pPr>
                <w:pStyle w:val="Bibliografia"/>
                <w:spacing w:line="360" w:lineRule="auto"/>
                <w:ind w:left="720"/>
              </w:pPr>
              <w:r>
                <w:t xml:space="preserve">     </w:t>
              </w:r>
            </w:p>
          </w:sdtContent>
        </w:sdt>
      </w:sdtContent>
    </w:sdt>
    <w:p w:rsidR="00356ACA" w:rsidRPr="002A4705" w:rsidRDefault="00356ACA" w:rsidP="007650FC">
      <w:pPr>
        <w:spacing w:line="360" w:lineRule="auto"/>
      </w:pPr>
    </w:p>
    <w:sectPr w:rsidR="00356ACA" w:rsidRPr="002A4705" w:rsidSect="00B74F40">
      <w:footerReference w:type="default" r:id="rId24"/>
      <w:footerReference w:type="first" r:id="rId25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264D" w:rsidRDefault="001F264D">
      <w:r>
        <w:separator/>
      </w:r>
    </w:p>
  </w:endnote>
  <w:endnote w:type="continuationSeparator" w:id="0">
    <w:p w:rsidR="001F264D" w:rsidRDefault="001F26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702" w:rsidRDefault="00890702">
    <w:pPr>
      <w:pStyle w:val="Stopka"/>
      <w:jc w:val="right"/>
    </w:pPr>
    <w:fldSimple w:instr=" PAGE   \* MERGEFORMAT ">
      <w:r w:rsidR="00546DD4">
        <w:rPr>
          <w:noProof/>
        </w:rPr>
        <w:t>3</w:t>
      </w:r>
    </w:fldSimple>
  </w:p>
  <w:p w:rsidR="00890702" w:rsidRDefault="00890702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702" w:rsidRPr="009B2AAB" w:rsidRDefault="00890702">
    <w:pPr>
      <w:pStyle w:val="Stopka"/>
      <w:jc w:val="right"/>
    </w:pPr>
  </w:p>
  <w:p w:rsidR="00890702" w:rsidRDefault="00890702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264D" w:rsidRDefault="001F264D">
      <w:r>
        <w:separator/>
      </w:r>
    </w:p>
  </w:footnote>
  <w:footnote w:type="continuationSeparator" w:id="0">
    <w:p w:rsidR="001F264D" w:rsidRDefault="001F264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AD8ECB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8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2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B35CF8"/>
    <w:multiLevelType w:val="multilevel"/>
    <w:tmpl w:val="029EBDF8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1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1"/>
  </w:num>
  <w:num w:numId="5">
    <w:abstractNumId w:val="6"/>
  </w:num>
  <w:num w:numId="6">
    <w:abstractNumId w:val="32"/>
  </w:num>
  <w:num w:numId="7">
    <w:abstractNumId w:val="5"/>
  </w:num>
  <w:num w:numId="8">
    <w:abstractNumId w:val="24"/>
  </w:num>
  <w:num w:numId="9">
    <w:abstractNumId w:val="22"/>
  </w:num>
  <w:num w:numId="10">
    <w:abstractNumId w:val="18"/>
  </w:num>
  <w:num w:numId="11">
    <w:abstractNumId w:val="17"/>
  </w:num>
  <w:num w:numId="12">
    <w:abstractNumId w:val="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3"/>
  </w:num>
  <w:num w:numId="16">
    <w:abstractNumId w:val="3"/>
  </w:num>
  <w:num w:numId="17">
    <w:abstractNumId w:val="30"/>
  </w:num>
  <w:num w:numId="18">
    <w:abstractNumId w:val="11"/>
  </w:num>
  <w:num w:numId="19">
    <w:abstractNumId w:val="7"/>
  </w:num>
  <w:num w:numId="20">
    <w:abstractNumId w:val="29"/>
  </w:num>
  <w:num w:numId="21">
    <w:abstractNumId w:val="28"/>
  </w:num>
  <w:num w:numId="22">
    <w:abstractNumId w:val="35"/>
  </w:num>
  <w:num w:numId="23">
    <w:abstractNumId w:val="10"/>
  </w:num>
  <w:num w:numId="24">
    <w:abstractNumId w:val="34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</w:num>
  <w:num w:numId="27">
    <w:abstractNumId w:val="8"/>
  </w:num>
  <w:num w:numId="28">
    <w:abstractNumId w:val="33"/>
  </w:num>
  <w:num w:numId="29">
    <w:abstractNumId w:val="2"/>
  </w:num>
  <w:num w:numId="30">
    <w:abstractNumId w:val="15"/>
  </w:num>
  <w:num w:numId="31">
    <w:abstractNumId w:val="25"/>
  </w:num>
  <w:num w:numId="32">
    <w:abstractNumId w:val="31"/>
  </w:num>
  <w:num w:numId="33">
    <w:abstractNumId w:val="14"/>
  </w:num>
  <w:num w:numId="34">
    <w:abstractNumId w:val="26"/>
  </w:num>
  <w:num w:numId="35">
    <w:abstractNumId w:val="12"/>
  </w:num>
  <w:num w:numId="36">
    <w:abstractNumId w:val="13"/>
  </w:num>
  <w:num w:numId="37">
    <w:abstractNumId w:val="19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AC2"/>
    <w:rsid w:val="000223EF"/>
    <w:rsid w:val="000276D8"/>
    <w:rsid w:val="00032E3F"/>
    <w:rsid w:val="0003688A"/>
    <w:rsid w:val="000416A7"/>
    <w:rsid w:val="000446EF"/>
    <w:rsid w:val="000510A1"/>
    <w:rsid w:val="0005113C"/>
    <w:rsid w:val="00053C72"/>
    <w:rsid w:val="00057436"/>
    <w:rsid w:val="00057BA6"/>
    <w:rsid w:val="00062E76"/>
    <w:rsid w:val="0006592D"/>
    <w:rsid w:val="000662FB"/>
    <w:rsid w:val="00066C8E"/>
    <w:rsid w:val="00067177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7215"/>
    <w:rsid w:val="002128CB"/>
    <w:rsid w:val="00212A50"/>
    <w:rsid w:val="0021338B"/>
    <w:rsid w:val="00213BE1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A0567"/>
    <w:rsid w:val="002A0731"/>
    <w:rsid w:val="002A2F0D"/>
    <w:rsid w:val="002A4705"/>
    <w:rsid w:val="002A4D26"/>
    <w:rsid w:val="002B08A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B9E"/>
    <w:rsid w:val="00351D96"/>
    <w:rsid w:val="003523A5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63D3"/>
    <w:rsid w:val="003A6D2D"/>
    <w:rsid w:val="003B215C"/>
    <w:rsid w:val="003B2641"/>
    <w:rsid w:val="003B2B3E"/>
    <w:rsid w:val="003B2B81"/>
    <w:rsid w:val="003B5D11"/>
    <w:rsid w:val="003B61D6"/>
    <w:rsid w:val="003C2F5A"/>
    <w:rsid w:val="003C375D"/>
    <w:rsid w:val="003C386B"/>
    <w:rsid w:val="003C6758"/>
    <w:rsid w:val="003C6EE9"/>
    <w:rsid w:val="003D4A15"/>
    <w:rsid w:val="003D51B6"/>
    <w:rsid w:val="003D55F8"/>
    <w:rsid w:val="003D5616"/>
    <w:rsid w:val="003D5F45"/>
    <w:rsid w:val="003E0E13"/>
    <w:rsid w:val="003E1BB7"/>
    <w:rsid w:val="003E2DE8"/>
    <w:rsid w:val="003E3721"/>
    <w:rsid w:val="003E5FF5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76D8"/>
    <w:rsid w:val="0046798B"/>
    <w:rsid w:val="00470440"/>
    <w:rsid w:val="004705B7"/>
    <w:rsid w:val="00476C7E"/>
    <w:rsid w:val="004777EF"/>
    <w:rsid w:val="00480621"/>
    <w:rsid w:val="00481FB8"/>
    <w:rsid w:val="00485FC7"/>
    <w:rsid w:val="004903D9"/>
    <w:rsid w:val="00494F84"/>
    <w:rsid w:val="004962B7"/>
    <w:rsid w:val="00496FB4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37E7"/>
    <w:rsid w:val="0053441B"/>
    <w:rsid w:val="00545A13"/>
    <w:rsid w:val="00546A8D"/>
    <w:rsid w:val="00546DD4"/>
    <w:rsid w:val="005504EE"/>
    <w:rsid w:val="00554189"/>
    <w:rsid w:val="00555A49"/>
    <w:rsid w:val="00556AD4"/>
    <w:rsid w:val="00557B15"/>
    <w:rsid w:val="005611B3"/>
    <w:rsid w:val="005628C2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2A58"/>
    <w:rsid w:val="005D313F"/>
    <w:rsid w:val="005D369B"/>
    <w:rsid w:val="005D4B3E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6173"/>
    <w:rsid w:val="0061794B"/>
    <w:rsid w:val="0062500A"/>
    <w:rsid w:val="006263C3"/>
    <w:rsid w:val="00626D05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3655"/>
    <w:rsid w:val="00763CF5"/>
    <w:rsid w:val="0076454B"/>
    <w:rsid w:val="007650FC"/>
    <w:rsid w:val="00766D19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BCF"/>
    <w:rsid w:val="007C4A62"/>
    <w:rsid w:val="007C4D9B"/>
    <w:rsid w:val="007C572D"/>
    <w:rsid w:val="007C64F6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2395"/>
    <w:rsid w:val="00872D1E"/>
    <w:rsid w:val="00873ACF"/>
    <w:rsid w:val="008754F2"/>
    <w:rsid w:val="00876075"/>
    <w:rsid w:val="00881547"/>
    <w:rsid w:val="00890702"/>
    <w:rsid w:val="0089090E"/>
    <w:rsid w:val="00891EDA"/>
    <w:rsid w:val="00894A15"/>
    <w:rsid w:val="00896055"/>
    <w:rsid w:val="00896BE0"/>
    <w:rsid w:val="008A0B3D"/>
    <w:rsid w:val="008A0B59"/>
    <w:rsid w:val="008A0C33"/>
    <w:rsid w:val="008A1D19"/>
    <w:rsid w:val="008A2467"/>
    <w:rsid w:val="008A40DB"/>
    <w:rsid w:val="008A440A"/>
    <w:rsid w:val="008B0232"/>
    <w:rsid w:val="008B095B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D6C"/>
    <w:rsid w:val="00CD1491"/>
    <w:rsid w:val="00CD2315"/>
    <w:rsid w:val="00CD23E3"/>
    <w:rsid w:val="00CD263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6A12"/>
    <w:rsid w:val="00D10C6A"/>
    <w:rsid w:val="00D10EA6"/>
    <w:rsid w:val="00D12652"/>
    <w:rsid w:val="00D1324E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3498"/>
    <w:rsid w:val="00D74A77"/>
    <w:rsid w:val="00D77A10"/>
    <w:rsid w:val="00D80BF6"/>
    <w:rsid w:val="00D80D0E"/>
    <w:rsid w:val="00D822FE"/>
    <w:rsid w:val="00D847AF"/>
    <w:rsid w:val="00D84B1A"/>
    <w:rsid w:val="00D915C9"/>
    <w:rsid w:val="00D91827"/>
    <w:rsid w:val="00D92301"/>
    <w:rsid w:val="00D964CD"/>
    <w:rsid w:val="00D9793F"/>
    <w:rsid w:val="00DA0A64"/>
    <w:rsid w:val="00DA1942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E08B6"/>
    <w:rsid w:val="00DE2F41"/>
    <w:rsid w:val="00DE4758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59C1"/>
    <w:rsid w:val="00EE02CB"/>
    <w:rsid w:val="00EE131A"/>
    <w:rsid w:val="00EE317D"/>
    <w:rsid w:val="00EE4D18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DBF"/>
    <w:rsid w:val="00FE12E0"/>
    <w:rsid w:val="00FE1726"/>
    <w:rsid w:val="00FE3BB4"/>
    <w:rsid w:val="00FE3DEE"/>
    <w:rsid w:val="00FE41EE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semiHidden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semiHidden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semiHidden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semiHidden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semiHidden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3F67111E-B2DD-4A5D-9D18-81D8D1129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694</TotalTime>
  <Pages>51</Pages>
  <Words>10105</Words>
  <Characters>60630</Characters>
  <Application>Microsoft Office Word</Application>
  <DocSecurity>0</DocSecurity>
  <Lines>505</Lines>
  <Paragraphs>141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70594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51</cp:revision>
  <cp:lastPrinted>2016-03-18T20:41:00Z</cp:lastPrinted>
  <dcterms:created xsi:type="dcterms:W3CDTF">2016-03-20T21:31:00Z</dcterms:created>
  <dcterms:modified xsi:type="dcterms:W3CDTF">2016-03-26T17:58:00Z</dcterms:modified>
</cp:coreProperties>
</file>